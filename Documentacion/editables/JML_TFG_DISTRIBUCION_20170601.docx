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DB3FD8" w:rsidP="00C6554A">
      <w:pPr>
        <w:pStyle w:val="Foto"/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5274310" cy="4989830"/>
            <wp:effectExtent l="133350" t="133350" r="154940" b="1727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n título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9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6554A" w:rsidRPr="00914741" w:rsidRDefault="00DB3FD8" w:rsidP="00C6554A">
      <w:pPr>
        <w:pStyle w:val="Ttulo"/>
      </w:pPr>
      <w:r>
        <w:t>Trabajo de Fin de Grado</w:t>
      </w:r>
    </w:p>
    <w:p w:rsidR="00C6554A" w:rsidRDefault="006A2B9C" w:rsidP="00C6554A">
      <w:pPr>
        <w:pStyle w:val="Subttulo"/>
      </w:pPr>
      <w:r>
        <w:t>Distribución del sistema</w:t>
      </w:r>
    </w:p>
    <w:p w:rsidR="005D027E" w:rsidRDefault="005D027E" w:rsidP="00C6554A">
      <w:pPr>
        <w:pStyle w:val="Subttulo"/>
      </w:pPr>
    </w:p>
    <w:p w:rsidR="005D027E" w:rsidRDefault="005D027E" w:rsidP="00C6554A">
      <w:pPr>
        <w:pStyle w:val="Subttulo"/>
      </w:pPr>
    </w:p>
    <w:p w:rsidR="005D027E" w:rsidRDefault="005D027E" w:rsidP="00C6554A">
      <w:pPr>
        <w:pStyle w:val="Subttulo"/>
      </w:pPr>
    </w:p>
    <w:p w:rsidR="005D027E" w:rsidRDefault="005D027E" w:rsidP="00C6554A">
      <w:pPr>
        <w:pStyle w:val="Subttulo"/>
      </w:pPr>
    </w:p>
    <w:p w:rsidR="005D027E" w:rsidRDefault="005D027E" w:rsidP="00C6554A">
      <w:pPr>
        <w:pStyle w:val="Subttulo"/>
      </w:pPr>
    </w:p>
    <w:p w:rsidR="005D027E" w:rsidRDefault="005D027E" w:rsidP="00C6554A">
      <w:pPr>
        <w:pStyle w:val="Subttulo"/>
      </w:pPr>
    </w:p>
    <w:p w:rsidR="005D027E" w:rsidRDefault="005D027E" w:rsidP="00C6554A">
      <w:pPr>
        <w:pStyle w:val="Subttulo"/>
      </w:pPr>
    </w:p>
    <w:p w:rsidR="005D027E" w:rsidRPr="00914741" w:rsidRDefault="005D027E" w:rsidP="00C6554A">
      <w:pPr>
        <w:pStyle w:val="Subttulo"/>
      </w:pPr>
    </w:p>
    <w:p w:rsidR="00C6554A" w:rsidRPr="00914741" w:rsidRDefault="00DB3FD8" w:rsidP="00C6554A">
      <w:pPr>
        <w:pStyle w:val="Informacindecontacto"/>
      </w:pPr>
      <w:r>
        <w:t>Juan Manuel Lomas Fernández</w:t>
      </w:r>
      <w:r w:rsidR="00C6554A" w:rsidRPr="00914741">
        <w:rPr>
          <w:lang w:bidi="es-ES"/>
        </w:rPr>
        <w:t xml:space="preserve"> | </w:t>
      </w:r>
      <w:r>
        <w:t>Grado en Ingeniería Informática</w:t>
      </w:r>
      <w:r w:rsidR="00C6554A" w:rsidRPr="00914741">
        <w:rPr>
          <w:lang w:bidi="es-ES"/>
        </w:rPr>
        <w:t xml:space="preserve"> | </w:t>
      </w:r>
      <w:r w:rsidR="006A2B9C">
        <w:t>01/06</w:t>
      </w:r>
      <w:r w:rsidR="001E55D9">
        <w:t>/20</w:t>
      </w:r>
      <w:r>
        <w:t>17</w:t>
      </w:r>
      <w:r w:rsidR="00C6554A" w:rsidRPr="00914741">
        <w:rPr>
          <w:lang w:bidi="es-ES"/>
        </w:rPr>
        <w:br w:type="page"/>
      </w:r>
    </w:p>
    <w:p w:rsidR="00711B0D" w:rsidRDefault="00711B0D" w:rsidP="00C6554A">
      <w:pPr>
        <w:pStyle w:val="Ttulo1"/>
      </w:pPr>
    </w:p>
    <w:p w:rsidR="00711B0D" w:rsidRDefault="00711B0D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p w:rsidR="00711B0D" w:rsidRDefault="00F14902" w:rsidP="00C6554A">
      <w:pPr>
        <w:pStyle w:val="Ttulo1"/>
      </w:pPr>
      <w:bookmarkStart w:id="1" w:name="_Toc484594998"/>
      <w:r>
        <w:lastRenderedPageBreak/>
        <w:t>Versiones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347"/>
      </w:tblGrid>
      <w:tr w:rsidR="00F14902" w:rsidTr="00F14902">
        <w:tc>
          <w:tcPr>
            <w:tcW w:w="1555" w:type="dxa"/>
            <w:shd w:val="clear" w:color="auto" w:fill="D9D9D9" w:themeFill="background1" w:themeFillShade="D9"/>
          </w:tcPr>
          <w:p w:rsidR="00F14902" w:rsidRDefault="00F14902" w:rsidP="00F14902">
            <w:r>
              <w:t>Versión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F14902" w:rsidRDefault="00F14902" w:rsidP="00F14902">
            <w:r>
              <w:t>Descripción de los cambios</w:t>
            </w:r>
          </w:p>
        </w:tc>
        <w:tc>
          <w:tcPr>
            <w:tcW w:w="2347" w:type="dxa"/>
            <w:shd w:val="clear" w:color="auto" w:fill="D9D9D9" w:themeFill="background1" w:themeFillShade="D9"/>
          </w:tcPr>
          <w:p w:rsidR="00F14902" w:rsidRDefault="00F14902" w:rsidP="00F14902">
            <w:r>
              <w:t>Autor</w:t>
            </w:r>
          </w:p>
        </w:tc>
      </w:tr>
      <w:tr w:rsidR="00F14902" w:rsidTr="00F14902">
        <w:tc>
          <w:tcPr>
            <w:tcW w:w="1555" w:type="dxa"/>
          </w:tcPr>
          <w:p w:rsidR="00F14902" w:rsidRDefault="00F14902" w:rsidP="00F14902">
            <w:r>
              <w:t>1.0</w:t>
            </w:r>
          </w:p>
        </w:tc>
        <w:tc>
          <w:tcPr>
            <w:tcW w:w="4394" w:type="dxa"/>
          </w:tcPr>
          <w:p w:rsidR="00F14902" w:rsidRDefault="00F14902" w:rsidP="00F14902">
            <w:r>
              <w:t>Primera versión del documento</w:t>
            </w:r>
          </w:p>
        </w:tc>
        <w:tc>
          <w:tcPr>
            <w:tcW w:w="2347" w:type="dxa"/>
          </w:tcPr>
          <w:p w:rsidR="00F14902" w:rsidRDefault="00F14902" w:rsidP="00F14902">
            <w:r>
              <w:t>Juan Manuel Lomas</w:t>
            </w:r>
          </w:p>
        </w:tc>
      </w:tr>
      <w:tr w:rsidR="00F14902" w:rsidTr="00F14902">
        <w:tc>
          <w:tcPr>
            <w:tcW w:w="1555" w:type="dxa"/>
          </w:tcPr>
          <w:p w:rsidR="00F14902" w:rsidRDefault="00F14902" w:rsidP="00F14902"/>
        </w:tc>
        <w:tc>
          <w:tcPr>
            <w:tcW w:w="4394" w:type="dxa"/>
          </w:tcPr>
          <w:p w:rsidR="00F14902" w:rsidRDefault="00F14902" w:rsidP="00F14902"/>
        </w:tc>
        <w:tc>
          <w:tcPr>
            <w:tcW w:w="2347" w:type="dxa"/>
          </w:tcPr>
          <w:p w:rsidR="00F14902" w:rsidRDefault="00F14902" w:rsidP="00F14902"/>
        </w:tc>
      </w:tr>
      <w:tr w:rsidR="001501C7" w:rsidTr="00F14902">
        <w:tc>
          <w:tcPr>
            <w:tcW w:w="1555" w:type="dxa"/>
          </w:tcPr>
          <w:p w:rsidR="001501C7" w:rsidRDefault="001501C7" w:rsidP="00F14902"/>
        </w:tc>
        <w:tc>
          <w:tcPr>
            <w:tcW w:w="4394" w:type="dxa"/>
          </w:tcPr>
          <w:p w:rsidR="001501C7" w:rsidRDefault="001501C7" w:rsidP="00F14902"/>
        </w:tc>
        <w:tc>
          <w:tcPr>
            <w:tcW w:w="2347" w:type="dxa"/>
          </w:tcPr>
          <w:p w:rsidR="001501C7" w:rsidRDefault="001501C7" w:rsidP="00F14902"/>
        </w:tc>
      </w:tr>
    </w:tbl>
    <w:p w:rsidR="00F14902" w:rsidRPr="00F14902" w:rsidRDefault="00F14902" w:rsidP="00F14902"/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1492213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01C7" w:rsidRDefault="001501C7">
          <w:pPr>
            <w:pStyle w:val="TtuloTDC"/>
          </w:pPr>
          <w:r>
            <w:t>Contenido</w:t>
          </w:r>
        </w:p>
        <w:p w:rsidR="007F0D8F" w:rsidRDefault="001501C7">
          <w:pPr>
            <w:pStyle w:val="TDC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594998" w:history="1">
            <w:r w:rsidR="007F0D8F" w:rsidRPr="00952B1E">
              <w:rPr>
                <w:rStyle w:val="Hipervnculo"/>
                <w:noProof/>
              </w:rPr>
              <w:t>Versiones</w:t>
            </w:r>
            <w:r w:rsidR="007F0D8F">
              <w:rPr>
                <w:noProof/>
                <w:webHidden/>
              </w:rPr>
              <w:tab/>
            </w:r>
            <w:r w:rsidR="007F0D8F">
              <w:rPr>
                <w:noProof/>
                <w:webHidden/>
              </w:rPr>
              <w:fldChar w:fldCharType="begin"/>
            </w:r>
            <w:r w:rsidR="007F0D8F">
              <w:rPr>
                <w:noProof/>
                <w:webHidden/>
              </w:rPr>
              <w:instrText xml:space="preserve"> PAGEREF _Toc484594998 \h </w:instrText>
            </w:r>
            <w:r w:rsidR="007F0D8F">
              <w:rPr>
                <w:noProof/>
                <w:webHidden/>
              </w:rPr>
            </w:r>
            <w:r w:rsidR="007F0D8F">
              <w:rPr>
                <w:noProof/>
                <w:webHidden/>
              </w:rPr>
              <w:fldChar w:fldCharType="separate"/>
            </w:r>
            <w:r w:rsidR="00C77F92">
              <w:rPr>
                <w:noProof/>
                <w:webHidden/>
              </w:rPr>
              <w:t>2</w:t>
            </w:r>
            <w:r w:rsidR="007F0D8F">
              <w:rPr>
                <w:noProof/>
                <w:webHidden/>
              </w:rPr>
              <w:fldChar w:fldCharType="end"/>
            </w:r>
          </w:hyperlink>
        </w:p>
        <w:p w:rsidR="007F0D8F" w:rsidRDefault="00190E00">
          <w:pPr>
            <w:pStyle w:val="TDC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484594999" w:history="1">
            <w:r w:rsidR="007F0D8F" w:rsidRPr="00952B1E">
              <w:rPr>
                <w:rStyle w:val="Hipervnculo"/>
                <w:noProof/>
              </w:rPr>
              <w:t>Diagrama de distribución</w:t>
            </w:r>
            <w:r w:rsidR="007F0D8F">
              <w:rPr>
                <w:noProof/>
                <w:webHidden/>
              </w:rPr>
              <w:tab/>
            </w:r>
            <w:r w:rsidR="007F0D8F">
              <w:rPr>
                <w:noProof/>
                <w:webHidden/>
              </w:rPr>
              <w:fldChar w:fldCharType="begin"/>
            </w:r>
            <w:r w:rsidR="007F0D8F">
              <w:rPr>
                <w:noProof/>
                <w:webHidden/>
              </w:rPr>
              <w:instrText xml:space="preserve"> PAGEREF _Toc484594999 \h </w:instrText>
            </w:r>
            <w:r w:rsidR="007F0D8F">
              <w:rPr>
                <w:noProof/>
                <w:webHidden/>
              </w:rPr>
            </w:r>
            <w:r w:rsidR="007F0D8F">
              <w:rPr>
                <w:noProof/>
                <w:webHidden/>
              </w:rPr>
              <w:fldChar w:fldCharType="separate"/>
            </w:r>
            <w:r w:rsidR="00C77F92">
              <w:rPr>
                <w:noProof/>
                <w:webHidden/>
              </w:rPr>
              <w:t>3</w:t>
            </w:r>
            <w:r w:rsidR="007F0D8F">
              <w:rPr>
                <w:noProof/>
                <w:webHidden/>
              </w:rPr>
              <w:fldChar w:fldCharType="end"/>
            </w:r>
          </w:hyperlink>
        </w:p>
        <w:p w:rsidR="001501C7" w:rsidRDefault="001501C7" w:rsidP="00AB0D5E">
          <w:r>
            <w:rPr>
              <w:b/>
              <w:bCs/>
            </w:rPr>
            <w:fldChar w:fldCharType="end"/>
          </w:r>
        </w:p>
      </w:sdtContent>
    </w:sdt>
    <w:p w:rsidR="001501C7" w:rsidRDefault="001501C7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</w:p>
    <w:p w:rsidR="00711B0D" w:rsidRDefault="001501C7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br w:type="page"/>
      </w:r>
    </w:p>
    <w:p w:rsidR="00C6554A" w:rsidRPr="00914741" w:rsidRDefault="006A2B9C" w:rsidP="006607D7">
      <w:pPr>
        <w:pStyle w:val="Ttulo1"/>
        <w:jc w:val="both"/>
      </w:pPr>
      <w:bookmarkStart w:id="2" w:name="_Toc484594999"/>
      <w:r>
        <w:lastRenderedPageBreak/>
        <w:t>Diagrama de distribución</w:t>
      </w:r>
      <w:bookmarkEnd w:id="2"/>
    </w:p>
    <w:p w:rsidR="00C6554A" w:rsidRDefault="006607D7" w:rsidP="006607D7">
      <w:pPr>
        <w:jc w:val="both"/>
      </w:pPr>
      <w:r>
        <w:t xml:space="preserve">A continuación, se </w:t>
      </w:r>
      <w:r w:rsidR="006A2B9C">
        <w:t>detalla la distribución del sistema y las tecnologías a utilizar</w:t>
      </w:r>
      <w:r>
        <w:t>.</w:t>
      </w:r>
    </w:p>
    <w:p w:rsidR="00B57810" w:rsidRDefault="00B57810" w:rsidP="006607D7">
      <w:pPr>
        <w:jc w:val="both"/>
      </w:pPr>
    </w:p>
    <w:p w:rsidR="007D31B6" w:rsidRDefault="007D31B6" w:rsidP="006607D7">
      <w:pPr>
        <w:jc w:val="both"/>
      </w:pPr>
    </w:p>
    <w:p w:rsidR="004F5970" w:rsidRPr="00914741" w:rsidRDefault="00B57810" w:rsidP="00B57810">
      <w:pPr>
        <w:jc w:val="both"/>
      </w:pPr>
      <w:r>
        <w:object w:dxaOrig="8101" w:dyaOrig="8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413pt" o:ole="">
            <v:imagedata r:id="rId9" o:title=""/>
          </v:shape>
          <o:OLEObject Type="Embed" ProgID="Visio.Drawing.15" ShapeID="_x0000_i1025" DrawAspect="Content" ObjectID="_1558339903" r:id="rId10"/>
        </w:object>
      </w:r>
    </w:p>
    <w:sectPr w:rsidR="004F5970" w:rsidRPr="00914741" w:rsidSect="004C4497">
      <w:footerReference w:type="default" r:id="rId1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E00" w:rsidRDefault="00190E00" w:rsidP="00C6554A">
      <w:pPr>
        <w:spacing w:before="0" w:after="0" w:line="240" w:lineRule="auto"/>
      </w:pPr>
      <w:r>
        <w:separator/>
      </w:r>
    </w:p>
  </w:endnote>
  <w:endnote w:type="continuationSeparator" w:id="0">
    <w:p w:rsidR="00190E00" w:rsidRDefault="00190E0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C77F92">
      <w:rPr>
        <w:noProof/>
        <w:lang w:bidi="es-ES"/>
      </w:rPr>
      <w:t>3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E00" w:rsidRDefault="00190E00" w:rsidP="00C6554A">
      <w:pPr>
        <w:spacing w:before="0" w:after="0" w:line="240" w:lineRule="auto"/>
      </w:pPr>
      <w:r>
        <w:separator/>
      </w:r>
    </w:p>
  </w:footnote>
  <w:footnote w:type="continuationSeparator" w:id="0">
    <w:p w:rsidR="00190E00" w:rsidRDefault="00190E0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DCA277E"/>
    <w:multiLevelType w:val="hybridMultilevel"/>
    <w:tmpl w:val="89C261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FD8"/>
    <w:rsid w:val="00000FAC"/>
    <w:rsid w:val="0005097C"/>
    <w:rsid w:val="00053AC7"/>
    <w:rsid w:val="0007123A"/>
    <w:rsid w:val="00076EFB"/>
    <w:rsid w:val="00111733"/>
    <w:rsid w:val="001301C9"/>
    <w:rsid w:val="00142425"/>
    <w:rsid w:val="001501C7"/>
    <w:rsid w:val="0015109B"/>
    <w:rsid w:val="00175350"/>
    <w:rsid w:val="00190E00"/>
    <w:rsid w:val="001A164E"/>
    <w:rsid w:val="001E1AC7"/>
    <w:rsid w:val="001E55D9"/>
    <w:rsid w:val="002554CD"/>
    <w:rsid w:val="00293B83"/>
    <w:rsid w:val="00294366"/>
    <w:rsid w:val="002B4294"/>
    <w:rsid w:val="002C2D40"/>
    <w:rsid w:val="00320650"/>
    <w:rsid w:val="00333D0D"/>
    <w:rsid w:val="003651A6"/>
    <w:rsid w:val="003932B8"/>
    <w:rsid w:val="003A055E"/>
    <w:rsid w:val="003A26DD"/>
    <w:rsid w:val="003A334F"/>
    <w:rsid w:val="003C1839"/>
    <w:rsid w:val="00473D5B"/>
    <w:rsid w:val="004C049F"/>
    <w:rsid w:val="004C4497"/>
    <w:rsid w:val="004E75DE"/>
    <w:rsid w:val="004F5970"/>
    <w:rsid w:val="005000E2"/>
    <w:rsid w:val="00570FCD"/>
    <w:rsid w:val="005C5D2A"/>
    <w:rsid w:val="005D027E"/>
    <w:rsid w:val="005D49F5"/>
    <w:rsid w:val="005D714D"/>
    <w:rsid w:val="006027E5"/>
    <w:rsid w:val="00610A26"/>
    <w:rsid w:val="0061767E"/>
    <w:rsid w:val="006365FD"/>
    <w:rsid w:val="00646766"/>
    <w:rsid w:val="006607D7"/>
    <w:rsid w:val="006704B6"/>
    <w:rsid w:val="006A2B9C"/>
    <w:rsid w:val="006A3CE7"/>
    <w:rsid w:val="006C5BDB"/>
    <w:rsid w:val="006D573C"/>
    <w:rsid w:val="00711B0D"/>
    <w:rsid w:val="007631B5"/>
    <w:rsid w:val="0078503A"/>
    <w:rsid w:val="007D31B6"/>
    <w:rsid w:val="007D43E8"/>
    <w:rsid w:val="007D6203"/>
    <w:rsid w:val="007F0D8F"/>
    <w:rsid w:val="0080133D"/>
    <w:rsid w:val="00805D39"/>
    <w:rsid w:val="008A7574"/>
    <w:rsid w:val="00914741"/>
    <w:rsid w:val="009E2393"/>
    <w:rsid w:val="009E78A1"/>
    <w:rsid w:val="009F4534"/>
    <w:rsid w:val="00A14FDB"/>
    <w:rsid w:val="00A42E42"/>
    <w:rsid w:val="00A67F1E"/>
    <w:rsid w:val="00A978C4"/>
    <w:rsid w:val="00AB0D5E"/>
    <w:rsid w:val="00AD3A19"/>
    <w:rsid w:val="00B03DAC"/>
    <w:rsid w:val="00B20720"/>
    <w:rsid w:val="00B356AF"/>
    <w:rsid w:val="00B42CCC"/>
    <w:rsid w:val="00B57810"/>
    <w:rsid w:val="00B74508"/>
    <w:rsid w:val="00BD2545"/>
    <w:rsid w:val="00BE049C"/>
    <w:rsid w:val="00C6554A"/>
    <w:rsid w:val="00C77F92"/>
    <w:rsid w:val="00CC3674"/>
    <w:rsid w:val="00D01703"/>
    <w:rsid w:val="00D409EC"/>
    <w:rsid w:val="00D64FD4"/>
    <w:rsid w:val="00D779F4"/>
    <w:rsid w:val="00DB3FD8"/>
    <w:rsid w:val="00E126F7"/>
    <w:rsid w:val="00EA46E1"/>
    <w:rsid w:val="00ED7C44"/>
    <w:rsid w:val="00F14902"/>
    <w:rsid w:val="00F40C8A"/>
    <w:rsid w:val="00F42C74"/>
    <w:rsid w:val="00FA613D"/>
    <w:rsid w:val="00FB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490B4ED-7C12-4D95-8B4E-B2329AA5D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Tablaconcuadrcula">
    <w:name w:val="Table Grid"/>
    <w:basedOn w:val="Tablanormal"/>
    <w:uiPriority w:val="39"/>
    <w:rsid w:val="00F1490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1501C7"/>
    <w:pPr>
      <w:spacing w:before="240" w:after="0" w:line="259" w:lineRule="auto"/>
      <w:contextualSpacing w:val="0"/>
      <w:outlineLvl w:val="9"/>
    </w:pPr>
    <w:rPr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501C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501C7"/>
    <w:pPr>
      <w:spacing w:after="100"/>
      <w:ind w:left="220"/>
    </w:pPr>
  </w:style>
  <w:style w:type="paragraph" w:styleId="Prrafodelista">
    <w:name w:val="List Paragraph"/>
    <w:basedOn w:val="Normal"/>
    <w:uiPriority w:val="34"/>
    <w:unhideWhenUsed/>
    <w:qFormat/>
    <w:rsid w:val="003A055E"/>
    <w:pPr>
      <w:ind w:left="720"/>
      <w:contextualSpacing/>
    </w:pPr>
  </w:style>
  <w:style w:type="character" w:styleId="Mencionar">
    <w:name w:val="Mention"/>
    <w:basedOn w:val="Fuentedeprrafopredeter"/>
    <w:uiPriority w:val="99"/>
    <w:semiHidden/>
    <w:unhideWhenUsed/>
    <w:rsid w:val="0005097C"/>
    <w:rPr>
      <w:color w:val="2B579A"/>
      <w:shd w:val="clear" w:color="auto" w:fill="E6E6E6"/>
    </w:rPr>
  </w:style>
  <w:style w:type="paragraph" w:styleId="TDC3">
    <w:name w:val="toc 3"/>
    <w:basedOn w:val="Normal"/>
    <w:next w:val="Normal"/>
    <w:autoRedefine/>
    <w:uiPriority w:val="39"/>
    <w:unhideWhenUsed/>
    <w:rsid w:val="003932B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Manuel%20Lomas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1CAE3-359F-49A9-96E3-19B66BD68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portada.dotx</Template>
  <TotalTime>304</TotalTime>
  <Pages>1</Pages>
  <Words>92</Words>
  <Characters>508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Lomas</dc:creator>
  <cp:keywords/>
  <dc:description/>
  <cp:lastModifiedBy>Juan Manuel Lomas</cp:lastModifiedBy>
  <cp:revision>59</cp:revision>
  <cp:lastPrinted>2017-06-07T09:25:00Z</cp:lastPrinted>
  <dcterms:created xsi:type="dcterms:W3CDTF">2017-04-27T18:34:00Z</dcterms:created>
  <dcterms:modified xsi:type="dcterms:W3CDTF">2017-06-07T09:25:00Z</dcterms:modified>
</cp:coreProperties>
</file>